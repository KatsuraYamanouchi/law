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F18D" w14:textId="61015741" w:rsidR="00406D5C" w:rsidRPr="00406D5C" w:rsidRDefault="009E2F0A">
      <w:r>
        <w:fldChar w:fldCharType="begin"/>
      </w:r>
      <w:r>
        <w:instrText xml:space="preserve"> </w:instrText>
      </w:r>
      <w:r>
        <w:rPr>
          <w:rFonts w:hint="eastAsia"/>
        </w:rPr>
        <w:instrText xml:space="preserve">MERGEFIELD </w:instrText>
      </w:r>
      <w:r>
        <w:rPr>
          <w:rFonts w:hint="eastAsia"/>
        </w:rPr>
        <w:instrText>事件番号１</w:instrText>
      </w:r>
      <w:r>
        <w:instrText xml:space="preserve"> </w:instrText>
      </w:r>
      <w:r w:rsidR="003A1925">
        <w:fldChar w:fldCharType="separate"/>
      </w:r>
      <w:r w:rsidR="007555D5">
        <w:rPr>
          <w:noProof/>
        </w:rPr>
        <w:t>令和７年（ワ）第２０７０号</w:t>
      </w:r>
      <w:r>
        <w:fldChar w:fldCharType="end"/>
      </w:r>
      <w:r>
        <w:rPr>
          <w:rFonts w:hint="eastAsia"/>
        </w:rPr>
        <w:t xml:space="preserve">　</w:t>
      </w:r>
      <w:r>
        <w:fldChar w:fldCharType="begin"/>
      </w:r>
      <w:r>
        <w:instrText xml:space="preserve"> MERGEFIELD </w:instrText>
      </w:r>
      <w:r>
        <w:instrText>事件名</w:instrText>
      </w:r>
      <w:r>
        <w:instrText xml:space="preserve"> </w:instrText>
      </w:r>
      <w:r w:rsidR="003A1925">
        <w:fldChar w:fldCharType="separate"/>
      </w:r>
      <w:r w:rsidR="007555D5">
        <w:rPr>
          <w:noProof/>
        </w:rPr>
        <w:t>損害賠償請求事件</w:t>
      </w:r>
      <w:r>
        <w:fldChar w:fldCharType="end"/>
      </w:r>
    </w:p>
    <w:p w14:paraId="0BD4370B" w14:textId="1FFBEC51" w:rsidR="003A1925" w:rsidRPr="00406D5C" w:rsidRDefault="003A1925" w:rsidP="003A1925">
      <w:pPr>
        <w:rPr>
          <w:lang w:eastAsia="zh-CN"/>
        </w:rPr>
      </w:pPr>
      <w:r>
        <w:fldChar w:fldCharType="begin"/>
      </w:r>
      <w:r>
        <w:rPr>
          <w:lang w:eastAsia="zh-CN"/>
        </w:rPr>
        <w:instrText xml:space="preserve"> </w:instrText>
      </w:r>
      <w:r>
        <w:rPr>
          <w:rFonts w:hint="eastAsia"/>
          <w:lang w:eastAsia="zh-CN"/>
        </w:rPr>
        <w:instrText xml:space="preserve">MERGEFIELD </w:instrText>
      </w:r>
      <w:r>
        <w:rPr>
          <w:rFonts w:hint="eastAsia"/>
          <w:lang w:eastAsia="zh-CN"/>
        </w:rPr>
        <w:instrText>相手方立場</w:instrText>
      </w:r>
      <w:r>
        <w:rPr>
          <w:lang w:eastAsia="zh-CN"/>
        </w:rPr>
        <w:instrText xml:space="preserve"> </w:instrText>
      </w:r>
      <w:r>
        <w:fldChar w:fldCharType="separate"/>
      </w:r>
      <w:r w:rsidR="007555D5">
        <w:rPr>
          <w:noProof/>
          <w:lang w:eastAsia="zh-CN"/>
        </w:rPr>
        <w:t>原告</w:t>
      </w:r>
      <w:r>
        <w:fldChar w:fldCharType="end"/>
      </w:r>
      <w:r w:rsidRPr="00406D5C">
        <w:rPr>
          <w:lang w:eastAsia="zh-CN"/>
        </w:rPr>
        <w:t xml:space="preserve">　</w:t>
      </w:r>
      <w:r w:rsidRPr="00406D5C">
        <w:rPr>
          <w:lang w:eastAsia="zh-CN"/>
        </w:rPr>
        <w:fldChar w:fldCharType="begin"/>
      </w:r>
      <w:r w:rsidRPr="00406D5C">
        <w:rPr>
          <w:lang w:eastAsia="zh-CN"/>
        </w:rPr>
        <w:instrText xml:space="preserve"> MERGEFIELD </w:instrText>
      </w:r>
      <w:r w:rsidRPr="00406D5C">
        <w:rPr>
          <w:lang w:eastAsia="zh-CN"/>
        </w:rPr>
        <w:instrText>相手方</w:instrText>
      </w:r>
      <w:r w:rsidRPr="00406D5C">
        <w:rPr>
          <w:lang w:eastAsia="zh-CN"/>
        </w:rPr>
        <w:instrText xml:space="preserve"> </w:instrText>
      </w:r>
      <w:r>
        <w:rPr>
          <w:lang w:eastAsia="zh-CN"/>
        </w:rPr>
        <w:fldChar w:fldCharType="separate"/>
      </w:r>
      <w:r w:rsidR="007555D5">
        <w:rPr>
          <w:noProof/>
          <w:lang w:eastAsia="zh-CN"/>
        </w:rPr>
        <w:t>大浦　榮子</w:t>
      </w:r>
      <w:r w:rsidRPr="00406D5C">
        <w:rPr>
          <w:lang w:eastAsia="zh-CN"/>
        </w:rPr>
        <w:fldChar w:fldCharType="end"/>
      </w:r>
    </w:p>
    <w:p w14:paraId="11E690FB" w14:textId="3B40A670" w:rsidR="00406D5C" w:rsidRPr="00406D5C" w:rsidRDefault="00F35A1D">
      <w:pPr>
        <w:rPr>
          <w:lang w:eastAsia="zh-CN"/>
        </w:rPr>
      </w:pPr>
      <w:r>
        <w:fldChar w:fldCharType="begin"/>
      </w:r>
      <w:r>
        <w:rPr>
          <w:lang w:eastAsia="zh-CN"/>
        </w:rPr>
        <w:instrText xml:space="preserve"> </w:instrText>
      </w:r>
      <w:r>
        <w:rPr>
          <w:rFonts w:hint="eastAsia"/>
          <w:lang w:eastAsia="zh-CN"/>
        </w:rPr>
        <w:instrText xml:space="preserve">MERGEFIELD </w:instrText>
      </w:r>
      <w:r>
        <w:rPr>
          <w:rFonts w:hint="eastAsia"/>
          <w:lang w:eastAsia="zh-CN"/>
        </w:rPr>
        <w:instrText>依頼者立場</w:instrText>
      </w:r>
      <w:r>
        <w:rPr>
          <w:lang w:eastAsia="zh-CN"/>
        </w:rPr>
        <w:instrText xml:space="preserve"> </w:instrText>
      </w:r>
      <w:r w:rsidR="003A1925">
        <w:fldChar w:fldCharType="separate"/>
      </w:r>
      <w:r w:rsidR="007555D5">
        <w:rPr>
          <w:noProof/>
          <w:lang w:eastAsia="zh-CN"/>
        </w:rPr>
        <w:t>被告</w:t>
      </w:r>
      <w:r>
        <w:fldChar w:fldCharType="end"/>
      </w:r>
      <w:r w:rsidR="00406D5C" w:rsidRPr="00406D5C">
        <w:rPr>
          <w:lang w:eastAsia="zh-CN"/>
        </w:rPr>
        <w:t xml:space="preserve">　</w:t>
      </w:r>
      <w:r w:rsidR="009E2F0A">
        <w:fldChar w:fldCharType="begin"/>
      </w:r>
      <w:r w:rsidR="009E2F0A">
        <w:rPr>
          <w:lang w:eastAsia="zh-CN"/>
        </w:rPr>
        <w:instrText xml:space="preserve"> MERGEFIELD </w:instrText>
      </w:r>
      <w:r w:rsidR="009E2F0A">
        <w:rPr>
          <w:lang w:eastAsia="zh-CN"/>
        </w:rPr>
        <w:instrText>氏名</w:instrText>
      </w:r>
      <w:r w:rsidR="009E2F0A">
        <w:rPr>
          <w:lang w:eastAsia="zh-CN"/>
        </w:rPr>
        <w:instrText xml:space="preserve"> </w:instrText>
      </w:r>
      <w:r w:rsidR="009E2F0A">
        <w:fldChar w:fldCharType="separate"/>
      </w:r>
      <w:r w:rsidR="007555D5">
        <w:rPr>
          <w:noProof/>
          <w:lang w:eastAsia="zh-CN"/>
        </w:rPr>
        <w:t>正木　迅生</w:t>
      </w:r>
      <w:r w:rsidR="009E2F0A">
        <w:fldChar w:fldCharType="end"/>
      </w:r>
    </w:p>
    <w:p w14:paraId="2CF46A6D" w14:textId="77777777" w:rsidR="00406D5C" w:rsidRDefault="00406D5C">
      <w:pPr>
        <w:rPr>
          <w:rFonts w:ascii="ＭＳ 明朝"/>
          <w:sz w:val="22"/>
          <w:lang w:eastAsia="zh-CN"/>
        </w:rPr>
      </w:pPr>
    </w:p>
    <w:p w14:paraId="37A3AC0B" w14:textId="56AB0FBF" w:rsidR="002863EC" w:rsidRDefault="00F35A1D">
      <w:pPr>
        <w:jc w:val="center"/>
        <w:rPr>
          <w:rFonts w:ascii="ＭＳ 明朝"/>
          <w:w w:val="150"/>
          <w:sz w:val="28"/>
        </w:rPr>
      </w:pPr>
      <w:r w:rsidRPr="00F35A1D">
        <w:rPr>
          <w:rFonts w:ascii="ＭＳ 明朝" w:hint="eastAsia"/>
          <w:w w:val="150"/>
          <w:sz w:val="28"/>
        </w:rPr>
        <w:t>準</w:t>
      </w:r>
      <w:r>
        <w:rPr>
          <w:rFonts w:ascii="ＭＳ 明朝" w:hint="eastAsia"/>
          <w:w w:val="150"/>
          <w:sz w:val="28"/>
        </w:rPr>
        <w:t xml:space="preserve">　</w:t>
      </w:r>
      <w:r w:rsidRPr="00F35A1D">
        <w:rPr>
          <w:rFonts w:ascii="ＭＳ 明朝" w:hint="eastAsia"/>
          <w:w w:val="150"/>
          <w:sz w:val="28"/>
        </w:rPr>
        <w:t>備</w:t>
      </w:r>
      <w:r>
        <w:rPr>
          <w:rFonts w:ascii="ＭＳ 明朝" w:hint="eastAsia"/>
          <w:w w:val="150"/>
          <w:sz w:val="28"/>
        </w:rPr>
        <w:t xml:space="preserve">　</w:t>
      </w:r>
      <w:r w:rsidRPr="00F35A1D">
        <w:rPr>
          <w:rFonts w:ascii="ＭＳ 明朝" w:hint="eastAsia"/>
          <w:w w:val="150"/>
          <w:sz w:val="28"/>
        </w:rPr>
        <w:t>書</w:t>
      </w:r>
      <w:r>
        <w:rPr>
          <w:rFonts w:ascii="ＭＳ 明朝" w:hint="eastAsia"/>
          <w:w w:val="150"/>
          <w:sz w:val="28"/>
        </w:rPr>
        <w:t xml:space="preserve">　</w:t>
      </w:r>
      <w:r w:rsidRPr="00F35A1D">
        <w:rPr>
          <w:rFonts w:ascii="ＭＳ 明朝" w:hint="eastAsia"/>
          <w:w w:val="150"/>
          <w:sz w:val="28"/>
        </w:rPr>
        <w:t>面</w:t>
      </w:r>
      <w:r w:rsidR="003274A1">
        <w:rPr>
          <w:rFonts w:ascii="ＭＳ 明朝" w:hint="eastAsia"/>
          <w:w w:val="150"/>
          <w:sz w:val="28"/>
        </w:rPr>
        <w:t xml:space="preserve">　</w:t>
      </w:r>
      <w:r w:rsidR="00601A23">
        <w:rPr>
          <w:rFonts w:ascii="ＭＳ 明朝" w:hint="eastAsia"/>
          <w:w w:val="150"/>
          <w:sz w:val="28"/>
        </w:rPr>
        <w:t>（１）</w:t>
      </w:r>
    </w:p>
    <w:p w14:paraId="57263218" w14:textId="77777777" w:rsidR="00601A23" w:rsidRPr="00F35A1D" w:rsidRDefault="00601A23">
      <w:pPr>
        <w:jc w:val="center"/>
        <w:rPr>
          <w:rFonts w:ascii="ＭＳ 明朝" w:hint="eastAsia"/>
          <w:w w:val="150"/>
          <w:sz w:val="28"/>
        </w:rPr>
      </w:pPr>
    </w:p>
    <w:p w14:paraId="1D0BF0AC" w14:textId="157F9751" w:rsidR="002863EC" w:rsidRDefault="00950008">
      <w:pPr>
        <w:pStyle w:val="a6"/>
        <w:jc w:val="right"/>
        <w:rPr>
          <w:rFonts w:hint="default"/>
          <w:spacing w:val="0"/>
          <w:sz w:val="24"/>
        </w:rPr>
      </w:pPr>
      <w:r>
        <w:rPr>
          <w:sz w:val="24"/>
        </w:rPr>
        <w:t>令和</w:t>
      </w:r>
      <w:r w:rsidR="00C873CA">
        <w:rPr>
          <w:sz w:val="24"/>
        </w:rPr>
        <w:t xml:space="preserve">　</w:t>
      </w:r>
      <w:r w:rsidR="003A1925">
        <w:rPr>
          <w:sz w:val="24"/>
        </w:rPr>
        <w:t>７</w:t>
      </w:r>
      <w:r w:rsidR="006B20D5">
        <w:rPr>
          <w:sz w:val="24"/>
        </w:rPr>
        <w:t>年</w:t>
      </w:r>
      <w:r w:rsidR="00F35A1D">
        <w:rPr>
          <w:sz w:val="24"/>
        </w:rPr>
        <w:t xml:space="preserve">　</w:t>
      </w:r>
      <w:r w:rsidR="003A1925">
        <w:rPr>
          <w:sz w:val="24"/>
        </w:rPr>
        <w:t>１２</w:t>
      </w:r>
      <w:r w:rsidR="006B20D5">
        <w:rPr>
          <w:sz w:val="24"/>
        </w:rPr>
        <w:t>月</w:t>
      </w:r>
      <w:r w:rsidR="00F35A1D">
        <w:rPr>
          <w:sz w:val="24"/>
        </w:rPr>
        <w:t xml:space="preserve">　</w:t>
      </w:r>
      <w:r w:rsidR="003A1925">
        <w:rPr>
          <w:sz w:val="24"/>
        </w:rPr>
        <w:t>２２</w:t>
      </w:r>
      <w:r w:rsidR="002863EC">
        <w:rPr>
          <w:sz w:val="24"/>
        </w:rPr>
        <w:t>日</w:t>
      </w:r>
    </w:p>
    <w:p w14:paraId="6E1CC5AE" w14:textId="6013FDCD" w:rsidR="002863EC" w:rsidRPr="00406D5C" w:rsidRDefault="002863EC">
      <w:pPr>
        <w:pStyle w:val="a6"/>
        <w:rPr>
          <w:rFonts w:hint="default"/>
          <w:spacing w:val="0"/>
          <w:sz w:val="24"/>
        </w:rPr>
      </w:pPr>
    </w:p>
    <w:p w14:paraId="60D8A430" w14:textId="5FEACAAC" w:rsidR="002863EC" w:rsidRDefault="00406D5C" w:rsidP="00406D5C">
      <w:r>
        <w:fldChar w:fldCharType="begin"/>
      </w:r>
      <w:r>
        <w:instrText xml:space="preserve"> MERGEFIELD </w:instrText>
      </w:r>
      <w:r>
        <w:instrText>裁判所</w:instrText>
      </w:r>
      <w:r>
        <w:instrText xml:space="preserve"> </w:instrText>
      </w:r>
      <w:r w:rsidR="003A1925">
        <w:fldChar w:fldCharType="separate"/>
      </w:r>
      <w:r w:rsidR="007555D5">
        <w:rPr>
          <w:noProof/>
        </w:rPr>
        <w:t>さいたま地方裁判所</w:t>
      </w:r>
      <w:r>
        <w:fldChar w:fldCharType="end"/>
      </w:r>
      <w:r>
        <w:t xml:space="preserve">　</w:t>
      </w:r>
      <w:r>
        <w:fldChar w:fldCharType="begin"/>
      </w:r>
      <w:r>
        <w:instrText xml:space="preserve"> MERGEFIELD </w:instrText>
      </w:r>
      <w:r>
        <w:instrText>部係</w:instrText>
      </w:r>
      <w:r>
        <w:instrText xml:space="preserve"> </w:instrText>
      </w:r>
      <w:r w:rsidR="003A1925">
        <w:fldChar w:fldCharType="separate"/>
      </w:r>
      <w:r w:rsidR="007555D5">
        <w:rPr>
          <w:noProof/>
        </w:rPr>
        <w:t>第６民事部１Ｂ係</w:t>
      </w:r>
      <w:r>
        <w:fldChar w:fldCharType="end"/>
      </w:r>
      <w:r>
        <w:t xml:space="preserve">　</w:t>
      </w:r>
      <w:r w:rsidR="00095959">
        <w:t>御中</w:t>
      </w:r>
    </w:p>
    <w:p w14:paraId="721FA891" w14:textId="09402B21" w:rsidR="002863EC" w:rsidRDefault="002863EC" w:rsidP="00C873CA">
      <w:pPr>
        <w:pStyle w:val="a6"/>
        <w:rPr>
          <w:rFonts w:hint="default"/>
          <w:spacing w:val="0"/>
          <w:sz w:val="24"/>
        </w:rPr>
      </w:pPr>
    </w:p>
    <w:p w14:paraId="4392A86E" w14:textId="275E97F1" w:rsidR="002863EC" w:rsidRDefault="00F35A1D">
      <w:pPr>
        <w:ind w:firstLineChars="1732" w:firstLine="4247"/>
        <w:rPr>
          <w:rFonts w:ascii="ＭＳ 明朝"/>
          <w:lang w:eastAsia="zh-CN"/>
        </w:rPr>
      </w:pPr>
      <w:r>
        <w:rPr>
          <w:rFonts w:ascii="ＭＳ 明朝"/>
        </w:rPr>
        <w:fldChar w:fldCharType="begin"/>
      </w:r>
      <w:r>
        <w:rPr>
          <w:rFonts w:ascii="ＭＳ 明朝"/>
        </w:rPr>
        <w:instrText xml:space="preserve"> </w:instrText>
      </w:r>
      <w:r>
        <w:rPr>
          <w:rFonts w:ascii="ＭＳ 明朝" w:hint="eastAsia"/>
        </w:rPr>
        <w:instrText>MERGEFIELD 依頼者立場</w:instrText>
      </w:r>
      <w:r>
        <w:rPr>
          <w:rFonts w:ascii="ＭＳ 明朝"/>
        </w:rPr>
        <w:instrText xml:space="preserve"> </w:instrText>
      </w:r>
      <w:r w:rsidR="003A1925">
        <w:rPr>
          <w:rFonts w:ascii="ＭＳ 明朝"/>
        </w:rPr>
        <w:fldChar w:fldCharType="separate"/>
      </w:r>
      <w:r w:rsidR="007555D5" w:rsidRPr="007A1DD3">
        <w:rPr>
          <w:rFonts w:ascii="ＭＳ 明朝"/>
          <w:noProof/>
        </w:rPr>
        <w:t>被告</w:t>
      </w:r>
      <w:r>
        <w:rPr>
          <w:rFonts w:ascii="ＭＳ 明朝"/>
        </w:rPr>
        <w:fldChar w:fldCharType="end"/>
      </w:r>
      <w:r w:rsidR="00950008">
        <w:rPr>
          <w:rFonts w:ascii="ＭＳ 明朝" w:hint="eastAsia"/>
        </w:rPr>
        <w:t>訴訟</w:t>
      </w:r>
      <w:r w:rsidR="002863EC">
        <w:rPr>
          <w:rFonts w:ascii="ＭＳ 明朝" w:hint="eastAsia"/>
        </w:rPr>
        <w:t>代理人</w:t>
      </w:r>
    </w:p>
    <w:p w14:paraId="6C545136" w14:textId="79FC88F2" w:rsidR="002863EC" w:rsidRDefault="007555D5">
      <w:pPr>
        <w:ind w:firstLineChars="1722" w:firstLine="4222"/>
        <w:rPr>
          <w:rFonts w:ascii="ＭＳ 明朝"/>
          <w:lang w:eastAsia="zh-CN"/>
        </w:rPr>
      </w:pPr>
      <w:r>
        <w:rPr>
          <w:noProof/>
        </w:rPr>
        <w:drawing>
          <wp:anchor distT="0" distB="0" distL="114300" distR="114300" simplePos="0" relativeHeight="251658240" behindDoc="1" locked="0" layoutInCell="1" allowOverlap="1" wp14:anchorId="429ECAF3" wp14:editId="29AA9DCC">
            <wp:simplePos x="0" y="0"/>
            <wp:positionH relativeFrom="margin">
              <wp:posOffset>5172075</wp:posOffset>
            </wp:positionH>
            <wp:positionV relativeFrom="paragraph">
              <wp:posOffset>76835</wp:posOffset>
            </wp:positionV>
            <wp:extent cx="542880" cy="533520"/>
            <wp:effectExtent l="0" t="0" r="0" b="0"/>
            <wp:wrapNone/>
            <wp:docPr id="67380370"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0370" name="図 1" descr="テキスト&#10;&#10;AI 生成コンテンツは誤りを含む可能性がありま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880" cy="533520"/>
                    </a:xfrm>
                    <a:prstGeom prst="rect">
                      <a:avLst/>
                    </a:prstGeom>
                  </pic:spPr>
                </pic:pic>
              </a:graphicData>
            </a:graphic>
            <wp14:sizeRelH relativeFrom="margin">
              <wp14:pctWidth>0</wp14:pctWidth>
            </wp14:sizeRelH>
            <wp14:sizeRelV relativeFrom="margin">
              <wp14:pctHeight>0</wp14:pctHeight>
            </wp14:sizeRelV>
          </wp:anchor>
        </w:drawing>
      </w:r>
      <w:r w:rsidR="002863EC">
        <w:rPr>
          <w:rFonts w:ascii="ＭＳ 明朝" w:hint="eastAsia"/>
          <w:lang w:eastAsia="zh-CN"/>
        </w:rPr>
        <w:t>弁　護　士　　山　之　内　　桂</w:t>
      </w:r>
    </w:p>
    <w:p w14:paraId="79BC68DE" w14:textId="77777777" w:rsidR="00FC21A2" w:rsidRDefault="00FC21A2" w:rsidP="00FC21A2">
      <w:pPr>
        <w:rPr>
          <w:rFonts w:ascii="ＭＳ 明朝"/>
          <w:lang w:eastAsia="zh-CN"/>
        </w:rPr>
      </w:pPr>
    </w:p>
    <w:p w14:paraId="64C97DF6" w14:textId="77777777" w:rsidR="003A1925" w:rsidRPr="003A1925" w:rsidRDefault="003A1925" w:rsidP="003A1925">
      <w:pPr>
        <w:rPr>
          <w:rFonts w:ascii="ＭＳ 明朝" w:hint="eastAsia"/>
        </w:rPr>
      </w:pPr>
      <w:r w:rsidRPr="003A1925">
        <w:rPr>
          <w:rFonts w:ascii="ＭＳ 明朝" w:hint="eastAsia"/>
        </w:rPr>
        <w:t>第１　請求原因の認否反論</w:t>
      </w:r>
    </w:p>
    <w:p w14:paraId="20F23BC8" w14:textId="537BDC40" w:rsidR="003A1925" w:rsidRPr="003A1925" w:rsidRDefault="003A1925" w:rsidP="003A1925">
      <w:pPr>
        <w:rPr>
          <w:rFonts w:ascii="ＭＳ 明朝" w:hint="eastAsia"/>
        </w:rPr>
      </w:pPr>
      <w:r w:rsidRPr="003A1925">
        <w:rPr>
          <w:rFonts w:ascii="ＭＳ 明朝" w:hint="eastAsia"/>
        </w:rPr>
        <w:t>１　事故の発生(以下「本件事故」という。）は</w:t>
      </w:r>
      <w:r w:rsidR="00062153">
        <w:rPr>
          <w:rFonts w:ascii="ＭＳ 明朝" w:hint="eastAsia"/>
        </w:rPr>
        <w:t>認める</w:t>
      </w:r>
      <w:r w:rsidRPr="003A1925">
        <w:rPr>
          <w:rFonts w:ascii="ＭＳ 明朝" w:hint="eastAsia"/>
        </w:rPr>
        <w:t>。</w:t>
      </w:r>
    </w:p>
    <w:p w14:paraId="07EC3356" w14:textId="6A89176D" w:rsidR="003A1925" w:rsidRPr="003A1925" w:rsidRDefault="003A1925" w:rsidP="003A1925">
      <w:pPr>
        <w:rPr>
          <w:rFonts w:ascii="ＭＳ 明朝" w:hint="eastAsia"/>
        </w:rPr>
      </w:pPr>
      <w:r w:rsidRPr="003A1925">
        <w:rPr>
          <w:rFonts w:ascii="ＭＳ 明朝" w:hint="eastAsia"/>
        </w:rPr>
        <w:t>２　責任原因はいずれも争う。</w:t>
      </w:r>
    </w:p>
    <w:p w14:paraId="69738F40" w14:textId="77777777" w:rsidR="003A1925" w:rsidRPr="003A1925" w:rsidRDefault="003A1925" w:rsidP="003A1925">
      <w:pPr>
        <w:rPr>
          <w:rFonts w:ascii="ＭＳ 明朝" w:hint="eastAsia"/>
        </w:rPr>
      </w:pPr>
      <w:r w:rsidRPr="003A1925">
        <w:rPr>
          <w:rFonts w:ascii="ＭＳ 明朝" w:hint="eastAsia"/>
        </w:rPr>
        <w:t>３　原告の傷害及び後遺障害</w:t>
      </w:r>
    </w:p>
    <w:p w14:paraId="114B84C3" w14:textId="0BBCE6A3" w:rsidR="003A1925" w:rsidRPr="003A1925" w:rsidRDefault="0095538D" w:rsidP="0095538D">
      <w:pPr>
        <w:ind w:firstLineChars="100" w:firstLine="245"/>
        <w:rPr>
          <w:rFonts w:ascii="ＭＳ 明朝" w:hint="eastAsia"/>
        </w:rPr>
      </w:pPr>
      <w:r>
        <w:rPr>
          <w:rFonts w:ascii="ＭＳ 明朝" w:hint="eastAsia"/>
        </w:rPr>
        <w:t>家事</w:t>
      </w:r>
      <w:r w:rsidR="003A1925" w:rsidRPr="003A1925">
        <w:rPr>
          <w:rFonts w:ascii="ＭＳ 明朝" w:hint="eastAsia"/>
        </w:rPr>
        <w:t>従事者事実を否認ないし争う。</w:t>
      </w:r>
    </w:p>
    <w:p w14:paraId="43C5C075" w14:textId="4412456F" w:rsidR="003A1925" w:rsidRPr="003A1925" w:rsidRDefault="003A1925" w:rsidP="003A1925">
      <w:pPr>
        <w:rPr>
          <w:rFonts w:ascii="ＭＳ 明朝" w:hint="eastAsia"/>
        </w:rPr>
      </w:pPr>
      <w:r w:rsidRPr="003A1925">
        <w:rPr>
          <w:rFonts w:ascii="ＭＳ 明朝" w:hint="eastAsia"/>
        </w:rPr>
        <w:t>４　原告の損害</w:t>
      </w:r>
      <w:r w:rsidR="0095538D">
        <w:rPr>
          <w:rFonts w:ascii="ＭＳ 明朝" w:hint="eastAsia"/>
        </w:rPr>
        <w:t>について</w:t>
      </w:r>
    </w:p>
    <w:p w14:paraId="1475135D" w14:textId="10F5FB14" w:rsidR="003A1925" w:rsidRPr="003A1925" w:rsidRDefault="003A1925" w:rsidP="003A1925">
      <w:pPr>
        <w:rPr>
          <w:rFonts w:ascii="ＭＳ 明朝" w:hint="eastAsia"/>
        </w:rPr>
      </w:pPr>
      <w:r w:rsidRPr="003A1925">
        <w:rPr>
          <w:rFonts w:ascii="ＭＳ 明朝" w:hint="eastAsia"/>
        </w:rPr>
        <w:t>（１）通院付添費</w:t>
      </w:r>
      <w:r w:rsidR="002D6A51">
        <w:rPr>
          <w:rFonts w:ascii="ＭＳ 明朝" w:hint="eastAsia"/>
        </w:rPr>
        <w:t>は不知</w:t>
      </w:r>
    </w:p>
    <w:p w14:paraId="143F3A23" w14:textId="77777777" w:rsidR="003A1925" w:rsidRPr="003A1925" w:rsidRDefault="003A1925" w:rsidP="003A1925">
      <w:pPr>
        <w:rPr>
          <w:rFonts w:ascii="ＭＳ 明朝" w:hint="eastAsia"/>
        </w:rPr>
      </w:pPr>
      <w:r w:rsidRPr="003A1925">
        <w:rPr>
          <w:rFonts w:ascii="ＭＳ 明朝" w:hint="eastAsia"/>
        </w:rPr>
        <w:t>（２）休業損害・逸失利益について</w:t>
      </w:r>
    </w:p>
    <w:p w14:paraId="58A5FB33" w14:textId="77777777" w:rsidR="003A1925" w:rsidRPr="003A1925" w:rsidRDefault="003A1925" w:rsidP="003A1925">
      <w:pPr>
        <w:rPr>
          <w:rFonts w:ascii="ＭＳ 明朝" w:hint="eastAsia"/>
        </w:rPr>
      </w:pPr>
      <w:r w:rsidRPr="003A1925">
        <w:rPr>
          <w:rFonts w:ascii="ＭＳ 明朝" w:hint="eastAsia"/>
        </w:rPr>
        <w:t xml:space="preserve">　家事従事の事実及び可能性がない。</w:t>
      </w:r>
    </w:p>
    <w:p w14:paraId="72A2ACFD" w14:textId="78C8A1AA" w:rsidR="003A1925" w:rsidRPr="003A1925" w:rsidRDefault="003A1925" w:rsidP="003A1925">
      <w:pPr>
        <w:rPr>
          <w:rFonts w:ascii="ＭＳ 明朝" w:hint="eastAsia"/>
        </w:rPr>
      </w:pPr>
      <w:r w:rsidRPr="003A1925">
        <w:rPr>
          <w:rFonts w:ascii="ＭＳ 明朝" w:hint="eastAsia"/>
        </w:rPr>
        <w:t>（３）傷害及び後遺傷害慰謝料</w:t>
      </w:r>
      <w:r w:rsidR="00874B6C">
        <w:rPr>
          <w:rFonts w:ascii="ＭＳ 明朝" w:hint="eastAsia"/>
        </w:rPr>
        <w:t>（評価根拠事実）</w:t>
      </w:r>
      <w:r w:rsidRPr="003A1925">
        <w:rPr>
          <w:rFonts w:ascii="ＭＳ 明朝" w:hint="eastAsia"/>
        </w:rPr>
        <w:t>について</w:t>
      </w:r>
    </w:p>
    <w:p w14:paraId="65D36177" w14:textId="77777777" w:rsidR="003A1925" w:rsidRPr="003A1925" w:rsidRDefault="003A1925" w:rsidP="003A1925">
      <w:pPr>
        <w:rPr>
          <w:rFonts w:ascii="ＭＳ 明朝" w:hint="eastAsia"/>
        </w:rPr>
      </w:pPr>
      <w:r w:rsidRPr="003A1925">
        <w:rPr>
          <w:rFonts w:ascii="ＭＳ 明朝" w:hint="eastAsia"/>
        </w:rPr>
        <w:t xml:space="preserve">　逃走した事実がない。その余はおおむね認める。</w:t>
      </w:r>
    </w:p>
    <w:p w14:paraId="3B7F6E19" w14:textId="77777777" w:rsidR="002D6A51" w:rsidRDefault="002D6A51" w:rsidP="003A1925">
      <w:pPr>
        <w:rPr>
          <w:rFonts w:ascii="ＭＳ 明朝"/>
        </w:rPr>
      </w:pPr>
    </w:p>
    <w:p w14:paraId="42787EB3" w14:textId="5FCFA1CF" w:rsidR="003A1925" w:rsidRPr="003A1925" w:rsidRDefault="003A1925" w:rsidP="003A1925">
      <w:pPr>
        <w:rPr>
          <w:rFonts w:ascii="ＭＳ 明朝" w:hint="eastAsia"/>
        </w:rPr>
      </w:pPr>
      <w:r w:rsidRPr="003A1925">
        <w:rPr>
          <w:rFonts w:ascii="ＭＳ 明朝" w:hint="eastAsia"/>
        </w:rPr>
        <w:t>第２　被告の主張</w:t>
      </w:r>
    </w:p>
    <w:p w14:paraId="23A16D06" w14:textId="77777777" w:rsidR="003A1925" w:rsidRPr="003A1925" w:rsidRDefault="003A1925" w:rsidP="003A1925">
      <w:pPr>
        <w:rPr>
          <w:rFonts w:ascii="ＭＳ 明朝" w:hint="eastAsia"/>
        </w:rPr>
      </w:pPr>
      <w:r w:rsidRPr="003A1925">
        <w:rPr>
          <w:rFonts w:ascii="ＭＳ 明朝" w:hint="eastAsia"/>
        </w:rPr>
        <w:t>１　事故状況</w:t>
      </w:r>
    </w:p>
    <w:p w14:paraId="02E04A69" w14:textId="77777777" w:rsidR="003A1925" w:rsidRPr="003A1925" w:rsidRDefault="003A1925" w:rsidP="003A1925">
      <w:pPr>
        <w:rPr>
          <w:rFonts w:ascii="ＭＳ 明朝" w:hint="eastAsia"/>
        </w:rPr>
      </w:pPr>
      <w:r w:rsidRPr="003A1925">
        <w:rPr>
          <w:rFonts w:ascii="ＭＳ 明朝" w:hint="eastAsia"/>
        </w:rPr>
        <w:t>（１）発見地点及び衝突地点までの距離について</w:t>
      </w:r>
    </w:p>
    <w:p w14:paraId="71935FB4" w14:textId="5B4C177C" w:rsidR="003A1925" w:rsidRPr="003A1925" w:rsidRDefault="003A1925" w:rsidP="003A1925">
      <w:pPr>
        <w:rPr>
          <w:rFonts w:ascii="ＭＳ 明朝" w:hint="eastAsia"/>
        </w:rPr>
      </w:pPr>
      <w:r w:rsidRPr="003A1925">
        <w:rPr>
          <w:rFonts w:ascii="ＭＳ 明朝" w:hint="eastAsia"/>
        </w:rPr>
        <w:t xml:space="preserve">　被告は、現場見取り図（甲２ｐ３７、同ｐ６９　令和５年７月１８日の立ち合いにより同年８月１０日作成）の地点ア</w:t>
      </w:r>
      <w:r w:rsidR="00874B6C">
        <w:rPr>
          <w:rFonts w:ascii="ＭＳ 明朝" w:hint="eastAsia"/>
        </w:rPr>
        <w:t>（発見時原告位置）</w:t>
      </w:r>
      <w:r w:rsidRPr="003A1925">
        <w:rPr>
          <w:rFonts w:ascii="ＭＳ 明朝" w:hint="eastAsia"/>
        </w:rPr>
        <w:t>はもっと右車線側（図面の下側）の位置である旨訂正している（甲２ｐ６５　検察調書　同年１２月２６日）。</w:t>
      </w:r>
    </w:p>
    <w:p w14:paraId="3DCB7A20" w14:textId="77777777" w:rsidR="003A1925" w:rsidRPr="003A1925" w:rsidRDefault="003A1925" w:rsidP="003A1925">
      <w:pPr>
        <w:rPr>
          <w:rFonts w:ascii="ＭＳ 明朝" w:hint="eastAsia"/>
        </w:rPr>
      </w:pPr>
      <w:r w:rsidRPr="003A1925">
        <w:rPr>
          <w:rFonts w:ascii="ＭＳ 明朝" w:hint="eastAsia"/>
        </w:rPr>
        <w:t xml:space="preserve">　訂正後の状況は、録画記録（甲２ｐ１８　同年７月２１日に時刻精査）上での、番号８の写真の状況と一致している。</w:t>
      </w:r>
    </w:p>
    <w:p w14:paraId="4218E03D" w14:textId="77777777" w:rsidR="003A1925" w:rsidRPr="003A1925" w:rsidRDefault="003A1925" w:rsidP="003A1925">
      <w:pPr>
        <w:rPr>
          <w:rFonts w:ascii="ＭＳ 明朝" w:hint="eastAsia"/>
        </w:rPr>
      </w:pPr>
      <w:r w:rsidRPr="003A1925">
        <w:rPr>
          <w:rFonts w:ascii="ＭＳ 明朝" w:hint="eastAsia"/>
        </w:rPr>
        <w:t xml:space="preserve">　映像上でみるところ、番号８の時点での原告と被告車両との距離は、路面の白線・原告の移動距離・時間等から推察すると、約２５ｍに相当すると考えられる。</w:t>
      </w:r>
    </w:p>
    <w:p w14:paraId="4F5F49FE" w14:textId="77777777" w:rsidR="003A1925" w:rsidRDefault="003A1925" w:rsidP="003A1925">
      <w:pPr>
        <w:rPr>
          <w:rFonts w:ascii="ＭＳ 明朝"/>
        </w:rPr>
      </w:pPr>
      <w:r w:rsidRPr="003A1925">
        <w:rPr>
          <w:rFonts w:ascii="ＭＳ 明朝" w:hint="eastAsia"/>
        </w:rPr>
        <w:t xml:space="preserve">　よって、直近走行速度との関係で境界線上ではあるが、前方不注視ではなく、回避操作の不適合であった可能性がある。</w:t>
      </w:r>
    </w:p>
    <w:p w14:paraId="5EDC8822" w14:textId="77777777" w:rsidR="002D6A51" w:rsidRPr="003A1925" w:rsidRDefault="002D6A51" w:rsidP="003A1925">
      <w:pPr>
        <w:rPr>
          <w:rFonts w:ascii="ＭＳ 明朝" w:hint="eastAsia"/>
        </w:rPr>
      </w:pPr>
    </w:p>
    <w:p w14:paraId="15A67A34" w14:textId="77777777" w:rsidR="003A1925" w:rsidRPr="003A1925" w:rsidRDefault="003A1925" w:rsidP="003A1925">
      <w:pPr>
        <w:rPr>
          <w:rFonts w:ascii="ＭＳ 明朝" w:hint="eastAsia"/>
        </w:rPr>
      </w:pPr>
      <w:r w:rsidRPr="003A1925">
        <w:rPr>
          <w:rFonts w:ascii="ＭＳ 明朝" w:hint="eastAsia"/>
        </w:rPr>
        <w:t>２　損害について</w:t>
      </w:r>
    </w:p>
    <w:p w14:paraId="2EAAEA11" w14:textId="77777777" w:rsidR="003A1925" w:rsidRPr="003A1925" w:rsidRDefault="003A1925" w:rsidP="003A1925">
      <w:pPr>
        <w:rPr>
          <w:rFonts w:ascii="ＭＳ 明朝" w:hint="eastAsia"/>
        </w:rPr>
      </w:pPr>
      <w:r w:rsidRPr="003A1925">
        <w:rPr>
          <w:rFonts w:ascii="ＭＳ 明朝" w:hint="eastAsia"/>
        </w:rPr>
        <w:t>（１）通院付添費</w:t>
      </w:r>
    </w:p>
    <w:p w14:paraId="6DE26B76" w14:textId="1E10FA4A" w:rsidR="003A1925" w:rsidRDefault="003A1925" w:rsidP="003A1925">
      <w:pPr>
        <w:rPr>
          <w:rFonts w:ascii="ＭＳ 明朝"/>
        </w:rPr>
      </w:pPr>
      <w:r w:rsidRPr="003A1925">
        <w:rPr>
          <w:rFonts w:ascii="ＭＳ 明朝" w:hint="eastAsia"/>
        </w:rPr>
        <w:t xml:space="preserve">　証明がない</w:t>
      </w:r>
      <w:r w:rsidR="002D6A51">
        <w:rPr>
          <w:rFonts w:ascii="ＭＳ 明朝" w:hint="eastAsia"/>
        </w:rPr>
        <w:t>。</w:t>
      </w:r>
    </w:p>
    <w:p w14:paraId="22C3774A" w14:textId="77777777" w:rsidR="009758D6" w:rsidRPr="003A1925" w:rsidRDefault="009758D6" w:rsidP="003A1925">
      <w:pPr>
        <w:rPr>
          <w:rFonts w:ascii="ＭＳ 明朝" w:hint="eastAsia"/>
        </w:rPr>
      </w:pPr>
    </w:p>
    <w:p w14:paraId="22416D2E" w14:textId="77777777" w:rsidR="003A1925" w:rsidRPr="003A1925" w:rsidRDefault="003A1925" w:rsidP="003A1925">
      <w:pPr>
        <w:rPr>
          <w:rFonts w:ascii="ＭＳ 明朝" w:hint="eastAsia"/>
        </w:rPr>
      </w:pPr>
      <w:r w:rsidRPr="003A1925">
        <w:rPr>
          <w:rFonts w:ascii="ＭＳ 明朝" w:hint="eastAsia"/>
        </w:rPr>
        <w:t>（２）休業損害・逸失利益</w:t>
      </w:r>
    </w:p>
    <w:p w14:paraId="430632FC" w14:textId="74791A5A" w:rsidR="003A1925" w:rsidRPr="003A1925" w:rsidRDefault="003A1925" w:rsidP="003A1925">
      <w:pPr>
        <w:rPr>
          <w:rFonts w:ascii="ＭＳ 明朝" w:hint="eastAsia"/>
        </w:rPr>
      </w:pPr>
      <w:r w:rsidRPr="003A1925">
        <w:rPr>
          <w:rFonts w:ascii="ＭＳ 明朝" w:hint="eastAsia"/>
        </w:rPr>
        <w:t xml:space="preserve">　原告には</w:t>
      </w:r>
      <w:r w:rsidR="00601A23">
        <w:rPr>
          <w:rFonts w:ascii="ＭＳ 明朝" w:hint="eastAsia"/>
        </w:rPr>
        <w:t>、</w:t>
      </w:r>
      <w:r w:rsidR="00601A23" w:rsidRPr="003A1925">
        <w:rPr>
          <w:rFonts w:ascii="ＭＳ 明朝" w:hint="eastAsia"/>
        </w:rPr>
        <w:t>糖尿病、脳梗塞、腰椎圧迫骨折、脂質異常症の既存障害（甲３の１　診断書）</w:t>
      </w:r>
      <w:r w:rsidRPr="003A1925">
        <w:rPr>
          <w:rFonts w:ascii="ＭＳ 明朝" w:hint="eastAsia"/>
        </w:rPr>
        <w:t>があり、高齢で娘家族と同居し</w:t>
      </w:r>
      <w:r w:rsidR="009758D6">
        <w:rPr>
          <w:rFonts w:ascii="ＭＳ 明朝" w:hint="eastAsia"/>
        </w:rPr>
        <w:t>、家事援助を受け</w:t>
      </w:r>
      <w:r w:rsidRPr="003A1925">
        <w:rPr>
          <w:rFonts w:ascii="ＭＳ 明朝" w:hint="eastAsia"/>
        </w:rPr>
        <w:t>ていると見られることから、家事従事の事実及び可能性がない。仮に家事労働と評価しうるものがあったとしても、その評価は僅少と考えられる。</w:t>
      </w:r>
    </w:p>
    <w:p w14:paraId="6C2C0AEA" w14:textId="77777777" w:rsidR="009758D6" w:rsidRDefault="009758D6" w:rsidP="003A1925">
      <w:pPr>
        <w:rPr>
          <w:rFonts w:ascii="ＭＳ 明朝"/>
        </w:rPr>
      </w:pPr>
    </w:p>
    <w:p w14:paraId="5FDECD01" w14:textId="73C51E65" w:rsidR="003A1925" w:rsidRPr="003A1925" w:rsidRDefault="003A1925" w:rsidP="003A1925">
      <w:pPr>
        <w:rPr>
          <w:rFonts w:ascii="ＭＳ 明朝" w:hint="eastAsia"/>
        </w:rPr>
      </w:pPr>
      <w:r w:rsidRPr="003A1925">
        <w:rPr>
          <w:rFonts w:ascii="ＭＳ 明朝" w:hint="eastAsia"/>
        </w:rPr>
        <w:t>（３）障害・後遺障害慰謝料</w:t>
      </w:r>
    </w:p>
    <w:p w14:paraId="016B88F1" w14:textId="77777777" w:rsidR="003A1925" w:rsidRPr="003A1925" w:rsidRDefault="003A1925" w:rsidP="003A1925">
      <w:pPr>
        <w:rPr>
          <w:rFonts w:ascii="ＭＳ 明朝" w:hint="eastAsia"/>
        </w:rPr>
      </w:pPr>
      <w:r w:rsidRPr="003A1925">
        <w:rPr>
          <w:rFonts w:ascii="ＭＳ 明朝" w:hint="eastAsia"/>
        </w:rPr>
        <w:t xml:space="preserve">　被告が逃走した事実がない。</w:t>
      </w:r>
    </w:p>
    <w:p w14:paraId="15713668" w14:textId="77777777" w:rsidR="003A1925" w:rsidRDefault="003A1925" w:rsidP="003A1925">
      <w:pPr>
        <w:rPr>
          <w:rFonts w:ascii="ＭＳ 明朝"/>
        </w:rPr>
      </w:pPr>
      <w:r w:rsidRPr="003A1925">
        <w:rPr>
          <w:rFonts w:ascii="ＭＳ 明朝" w:hint="eastAsia"/>
        </w:rPr>
        <w:t xml:space="preserve">　その他原告主張事実が仮に認められるとしても、増額相当の評価根拠事実に該当しない。</w:t>
      </w:r>
    </w:p>
    <w:p w14:paraId="1FA36AB4" w14:textId="77777777" w:rsidR="009758D6" w:rsidRPr="003A1925" w:rsidRDefault="009758D6" w:rsidP="003A1925">
      <w:pPr>
        <w:rPr>
          <w:rFonts w:ascii="ＭＳ 明朝" w:hint="eastAsia"/>
        </w:rPr>
      </w:pPr>
    </w:p>
    <w:p w14:paraId="3340F7BE" w14:textId="77777777" w:rsidR="003A1925" w:rsidRPr="003A1925" w:rsidRDefault="003A1925" w:rsidP="003A1925">
      <w:pPr>
        <w:rPr>
          <w:rFonts w:ascii="ＭＳ 明朝" w:hint="eastAsia"/>
        </w:rPr>
      </w:pPr>
      <w:r w:rsidRPr="003A1925">
        <w:rPr>
          <w:rFonts w:ascii="ＭＳ 明朝" w:hint="eastAsia"/>
        </w:rPr>
        <w:t>（４）素因減額</w:t>
      </w:r>
    </w:p>
    <w:p w14:paraId="5E6D0FB2" w14:textId="77777777" w:rsidR="003A1925" w:rsidRDefault="003A1925" w:rsidP="003A1925">
      <w:pPr>
        <w:rPr>
          <w:rFonts w:ascii="ＭＳ 明朝"/>
        </w:rPr>
      </w:pPr>
      <w:r w:rsidRPr="003A1925">
        <w:rPr>
          <w:rFonts w:ascii="ＭＳ 明朝" w:hint="eastAsia"/>
        </w:rPr>
        <w:t xml:space="preserve">　原告には、前記の既存障害（甲３の１　診断書）があり、これらが受傷後の症状拡大及び後遺障害の残存程度に影響を与えたことが明らかであるから、少なくとも障害・後遺障害の損害ともに各１０％の素因減額が相当である。</w:t>
      </w:r>
    </w:p>
    <w:p w14:paraId="0C8D39EC" w14:textId="77777777" w:rsidR="009758D6" w:rsidRPr="003A1925" w:rsidRDefault="009758D6" w:rsidP="003A1925">
      <w:pPr>
        <w:rPr>
          <w:rFonts w:ascii="ＭＳ 明朝" w:hint="eastAsia"/>
        </w:rPr>
      </w:pPr>
    </w:p>
    <w:p w14:paraId="190015CB" w14:textId="77777777" w:rsidR="003A1925" w:rsidRPr="003A1925" w:rsidRDefault="003A1925" w:rsidP="003A1925">
      <w:pPr>
        <w:rPr>
          <w:rFonts w:ascii="ＭＳ 明朝" w:hint="eastAsia"/>
        </w:rPr>
      </w:pPr>
      <w:r w:rsidRPr="003A1925">
        <w:rPr>
          <w:rFonts w:ascii="ＭＳ 明朝" w:hint="eastAsia"/>
        </w:rPr>
        <w:t>（５）過失相殺</w:t>
      </w:r>
    </w:p>
    <w:p w14:paraId="3350BAC1" w14:textId="77777777" w:rsidR="003A1925" w:rsidRPr="003A1925" w:rsidRDefault="003A1925" w:rsidP="003A1925">
      <w:pPr>
        <w:rPr>
          <w:rFonts w:ascii="ＭＳ 明朝" w:hint="eastAsia"/>
        </w:rPr>
      </w:pPr>
      <w:r w:rsidRPr="003A1925">
        <w:rPr>
          <w:rFonts w:ascii="ＭＳ 明朝" w:hint="eastAsia"/>
        </w:rPr>
        <w:t xml:space="preserve">　原告は、前記既存障害により、認知及び運動機能に制限があり、全幅員約約９ｍの車道を安全に横断するに足る能力がなかったにもかかわらず、進行方向約５０ｍ先の信号機で交通整理のされた横断歩道を渡らずに、自宅直近の車道を横断しようとした。</w:t>
      </w:r>
    </w:p>
    <w:p w14:paraId="53985C9C" w14:textId="0E0BFE9C" w:rsidR="003A1925" w:rsidRPr="003A1925" w:rsidRDefault="003A1925" w:rsidP="003A1925">
      <w:pPr>
        <w:rPr>
          <w:rFonts w:ascii="ＭＳ 明朝"/>
        </w:rPr>
      </w:pPr>
      <w:r w:rsidRPr="003A1925">
        <w:rPr>
          <w:rFonts w:ascii="ＭＳ 明朝" w:hint="eastAsia"/>
        </w:rPr>
        <w:t xml:space="preserve">　自動車運転者として、道路交通法規上、高齢者等のいわゆる交通弱者に対する配慮義務があるとはいえ、交通頻繁な車道の横断にあたっては、歩行者側にも一定の注意義務があると評価すべきであり、本件では原告に少なくとも１０％の過失を認めるべきである。</w:t>
      </w:r>
    </w:p>
    <w:p w14:paraId="2EB7A642" w14:textId="77777777" w:rsidR="00C873CA" w:rsidRPr="00A00361" w:rsidRDefault="00C873CA" w:rsidP="00FC21A2">
      <w:pPr>
        <w:rPr>
          <w:rFonts w:ascii="ＭＳ 明朝"/>
        </w:rPr>
      </w:pPr>
    </w:p>
    <w:p w14:paraId="56720452" w14:textId="77777777" w:rsidR="00A94994" w:rsidRDefault="00FC21A2" w:rsidP="00CA1030">
      <w:pPr>
        <w:jc w:val="right"/>
      </w:pPr>
      <w:r w:rsidRPr="00FC21A2">
        <w:rPr>
          <w:rFonts w:ascii="ＭＳ 明朝" w:hint="eastAsia"/>
        </w:rPr>
        <w:t>以上</w:t>
      </w:r>
    </w:p>
    <w:sectPr w:rsidR="00A94994" w:rsidSect="00C873CA">
      <w:footerReference w:type="default" r:id="rId11"/>
      <w:pgSz w:w="11907" w:h="16840" w:code="9"/>
      <w:pgMar w:top="1701" w:right="1134" w:bottom="1418" w:left="1701" w:header="851" w:footer="992" w:gutter="0"/>
      <w:lnNumType w:countBy="5"/>
      <w:cols w:space="425"/>
      <w:docGrid w:type="linesAndChars" w:linePitch="527" w:charSpace="10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6407C" w14:textId="77777777" w:rsidR="003A1925" w:rsidRDefault="003A1925" w:rsidP="00095959">
      <w:r>
        <w:separator/>
      </w:r>
    </w:p>
  </w:endnote>
  <w:endnote w:type="continuationSeparator" w:id="0">
    <w:p w14:paraId="22C873E2" w14:textId="77777777" w:rsidR="003A1925" w:rsidRDefault="003A1925" w:rsidP="00095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463C" w14:textId="77777777" w:rsidR="00FC21A2" w:rsidRDefault="00FC21A2">
    <w:pPr>
      <w:pStyle w:val="a9"/>
      <w:jc w:val="center"/>
    </w:pPr>
    <w:r>
      <w:fldChar w:fldCharType="begin"/>
    </w:r>
    <w:r>
      <w:instrText>PAGE   \* MERGEFORMAT</w:instrText>
    </w:r>
    <w:r>
      <w:fldChar w:fldCharType="separate"/>
    </w:r>
    <w:r w:rsidRPr="0048160C">
      <w:rPr>
        <w:noProof/>
        <w:lang w:val="ja-JP"/>
      </w:rPr>
      <w:t>2</w:t>
    </w:r>
    <w:r>
      <w:fldChar w:fldCharType="end"/>
    </w:r>
  </w:p>
  <w:p w14:paraId="6BA2609C" w14:textId="77777777" w:rsidR="00FC21A2" w:rsidRDefault="00FC21A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6C3E8" w14:textId="77777777" w:rsidR="003A1925" w:rsidRDefault="003A1925" w:rsidP="00095959">
      <w:r>
        <w:separator/>
      </w:r>
    </w:p>
  </w:footnote>
  <w:footnote w:type="continuationSeparator" w:id="0">
    <w:p w14:paraId="79FFCA4B" w14:textId="77777777" w:rsidR="003A1925" w:rsidRDefault="003A1925" w:rsidP="000959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101"/>
    <w:multiLevelType w:val="hybridMultilevel"/>
    <w:tmpl w:val="1F76694C"/>
    <w:lvl w:ilvl="0" w:tplc="08F0646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3036171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mailMerge>
    <w:mainDocumentType w:val="formLetters"/>
    <w:linkToQuery/>
    <w:dataType w:val="native"/>
    <w:connectString w:val="Provider=Microsoft.ACE.OLEDB.12.0;User ID=Admin;Data Source=Y:\依頼者情報.xls;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依頼者情報$`"/>
    <w:dataSource r:id="rId2"/>
    <w:viewMergedData/>
    <w:activeRecord w:val="29"/>
    <w:odso>
      <w:udl w:val="Provider=Microsoft.ACE.OLEDB.12.0;User ID=Admin;Data Source=Y:\依頼者情報.xls;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依頼者情報$"/>
      <w:src r:id="rId3"/>
      <w:colDelim w:val="9"/>
      <w:type w:val="database"/>
      <w:fHdr/>
      <w:fieldMapData>
        <w:lid w:val="ja-JP"/>
      </w:fieldMapData>
      <w:fieldMapData>
        <w:type w:val="dbColumn"/>
        <w:name w:val="敬称"/>
        <w:mappedName w:val="敬称"/>
        <w:column w:val="5"/>
        <w:lid w:val="ja-JP"/>
      </w:fieldMapData>
      <w:fieldMapData>
        <w:lid w:val="ja-JP"/>
      </w:fieldMapData>
      <w:fieldMapData>
        <w:lid w:val="ja-JP"/>
      </w:fieldMapData>
      <w:fieldMapData>
        <w:type w:val="dbColumn"/>
        <w:name w:val="氏名"/>
        <w:mappedName w:val="姓"/>
        <w:column w:val="4"/>
        <w:lid w:val="ja-JP"/>
      </w:fieldMapData>
      <w:fieldMapData>
        <w:type w:val="dbColumn"/>
        <w:name w:val="敬称"/>
        <w:mappedName w:val="接尾辞"/>
        <w:column w:val="5"/>
        <w:lid w:val="ja-JP"/>
      </w:fieldMapData>
      <w:fieldMapData>
        <w:lid w:val="ja-JP"/>
      </w:fieldMapData>
      <w:fieldMapData>
        <w:lid w:val="ja-JP"/>
      </w:fieldMapData>
      <w:fieldMapData>
        <w:lid w:val="ja-JP"/>
      </w:fieldMapData>
      <w:fieldMapData>
        <w:type w:val="dbColumn"/>
        <w:name w:val="住所_1"/>
        <w:mappedName w:val="住所 1"/>
        <w:column w:val="11"/>
        <w:lid w:val="ja-JP"/>
      </w:fieldMapData>
      <w:fieldMapData>
        <w:type w:val="dbColumn"/>
        <w:name w:val="住所_2"/>
        <w:mappedName w:val="住所 2"/>
        <w:column w:val="12"/>
        <w:lid w:val="ja-JP"/>
      </w:fieldMapData>
      <w:fieldMapData>
        <w:lid w:val="ja-JP"/>
      </w:fieldMapData>
      <w:fieldMapData>
        <w:lid w:val="ja-JP"/>
      </w:fieldMapData>
      <w:fieldMapData>
        <w:type w:val="dbColumn"/>
        <w:name w:val="郵便番号"/>
        <w:mappedName w:val="郵便番号"/>
        <w:column w:val="10"/>
        <w:lid w:val="ja-JP"/>
      </w:fieldMapData>
      <w:fieldMapData>
        <w:lid w:val="ja-JP"/>
      </w:fieldMapData>
      <w:fieldMapData>
        <w:type w:val="dbColumn"/>
        <w:name w:val="電話番号"/>
        <w:mappedName w:val="会社電話番号"/>
        <w:column w:val="13"/>
        <w:lid w:val="ja-JP"/>
      </w:fieldMapData>
      <w:fieldMapData>
        <w:lid w:val="ja-JP"/>
      </w:fieldMapData>
      <w:fieldMapData>
        <w:type w:val="dbColumn"/>
        <w:name w:val="電話番号"/>
        <w:mappedName w:val="自宅電話番号"/>
        <w:column w:val="13"/>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type w:val="dbColumn"/>
        <w:name w:val="ふりがな"/>
        <w:mappedName w:val="ふりがな (姓)"/>
        <w:column w:val="3"/>
        <w:lid w:val="ja-JP"/>
      </w:fieldMapData>
      <w:fieldMapData>
        <w:lid w:val="ja-JP"/>
      </w:fieldMapData>
      <w:fieldMapData>
        <w:lid w:val="ja-JP"/>
      </w:fieldMapData>
    </w:odso>
  </w:mailMerge>
  <w:defaultTabStop w:val="851"/>
  <w:drawingGridHorizontalSpacing w:val="245"/>
  <w:drawingGridVerticalSpacing w:val="52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25"/>
    <w:rsid w:val="00050CA2"/>
    <w:rsid w:val="00062153"/>
    <w:rsid w:val="00095959"/>
    <w:rsid w:val="000D3F49"/>
    <w:rsid w:val="00113D4B"/>
    <w:rsid w:val="00155C63"/>
    <w:rsid w:val="001B7A3E"/>
    <w:rsid w:val="00225B31"/>
    <w:rsid w:val="00280F1D"/>
    <w:rsid w:val="00285939"/>
    <w:rsid w:val="002863EC"/>
    <w:rsid w:val="002D6A51"/>
    <w:rsid w:val="002E4A6A"/>
    <w:rsid w:val="003274A1"/>
    <w:rsid w:val="003474EC"/>
    <w:rsid w:val="003A1925"/>
    <w:rsid w:val="003A7EC0"/>
    <w:rsid w:val="00406D5C"/>
    <w:rsid w:val="004106E5"/>
    <w:rsid w:val="00414B49"/>
    <w:rsid w:val="0048160C"/>
    <w:rsid w:val="004D4A73"/>
    <w:rsid w:val="00502DE4"/>
    <w:rsid w:val="00542ADD"/>
    <w:rsid w:val="0059017B"/>
    <w:rsid w:val="005E7199"/>
    <w:rsid w:val="00601A23"/>
    <w:rsid w:val="00610235"/>
    <w:rsid w:val="006B20D5"/>
    <w:rsid w:val="00741CFA"/>
    <w:rsid w:val="00750A2B"/>
    <w:rsid w:val="007555D5"/>
    <w:rsid w:val="008229DA"/>
    <w:rsid w:val="00874B6C"/>
    <w:rsid w:val="0089716A"/>
    <w:rsid w:val="008B342D"/>
    <w:rsid w:val="00950008"/>
    <w:rsid w:val="0095019B"/>
    <w:rsid w:val="0095538D"/>
    <w:rsid w:val="009758D6"/>
    <w:rsid w:val="00993BD4"/>
    <w:rsid w:val="009E2F0A"/>
    <w:rsid w:val="00A00361"/>
    <w:rsid w:val="00A94994"/>
    <w:rsid w:val="00B916AC"/>
    <w:rsid w:val="00BB6AD6"/>
    <w:rsid w:val="00BF6191"/>
    <w:rsid w:val="00C12D75"/>
    <w:rsid w:val="00C42A8E"/>
    <w:rsid w:val="00C612BA"/>
    <w:rsid w:val="00C873CA"/>
    <w:rsid w:val="00CA1030"/>
    <w:rsid w:val="00D03659"/>
    <w:rsid w:val="00D7168B"/>
    <w:rsid w:val="00D96B8E"/>
    <w:rsid w:val="00EE58FE"/>
    <w:rsid w:val="00F02F5B"/>
    <w:rsid w:val="00F35A1D"/>
    <w:rsid w:val="00FC21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B7554B4"/>
  <w15:chartTrackingRefBased/>
  <w15:docId w15:val="{7EA3BB09-ACB9-472D-9913-1B1A1F94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semiHidden/>
    <w:pPr>
      <w:jc w:val="center"/>
    </w:pPr>
  </w:style>
  <w:style w:type="paragraph" w:styleId="a4">
    <w:name w:val="Closing"/>
    <w:basedOn w:val="a"/>
    <w:next w:val="a"/>
    <w:semiHidden/>
    <w:pPr>
      <w:jc w:val="right"/>
    </w:pPr>
  </w:style>
  <w:style w:type="paragraph" w:styleId="a5">
    <w:name w:val="Document Map"/>
    <w:basedOn w:val="a"/>
    <w:semiHidden/>
    <w:pPr>
      <w:shd w:val="clear" w:color="auto" w:fill="000080"/>
    </w:pPr>
    <w:rPr>
      <w:rFonts w:ascii="Arial" w:eastAsia="ＭＳ ゴシック" w:hAnsi="Arial"/>
    </w:rPr>
  </w:style>
  <w:style w:type="paragraph" w:customStyle="1" w:styleId="a6">
    <w:name w:val="一太郎"/>
    <w:pPr>
      <w:widowControl w:val="0"/>
      <w:wordWrap w:val="0"/>
      <w:autoSpaceDE w:val="0"/>
      <w:autoSpaceDN w:val="0"/>
      <w:adjustRightInd w:val="0"/>
      <w:spacing w:line="507" w:lineRule="atLeast"/>
      <w:jc w:val="both"/>
    </w:pPr>
    <w:rPr>
      <w:rFonts w:ascii="ＭＳ 明朝" w:hint="eastAsia"/>
      <w:spacing w:val="5"/>
      <w:szCs w:val="24"/>
    </w:rPr>
  </w:style>
  <w:style w:type="paragraph" w:styleId="a7">
    <w:name w:val="header"/>
    <w:basedOn w:val="a"/>
    <w:link w:val="a8"/>
    <w:uiPriority w:val="99"/>
    <w:unhideWhenUsed/>
    <w:rsid w:val="00095959"/>
    <w:pPr>
      <w:tabs>
        <w:tab w:val="center" w:pos="4252"/>
        <w:tab w:val="right" w:pos="8504"/>
      </w:tabs>
      <w:snapToGrid w:val="0"/>
    </w:pPr>
  </w:style>
  <w:style w:type="character" w:customStyle="1" w:styleId="a8">
    <w:name w:val="ヘッダー (文字)"/>
    <w:link w:val="a7"/>
    <w:uiPriority w:val="99"/>
    <w:rsid w:val="00095959"/>
    <w:rPr>
      <w:kern w:val="2"/>
      <w:sz w:val="24"/>
    </w:rPr>
  </w:style>
  <w:style w:type="paragraph" w:styleId="a9">
    <w:name w:val="footer"/>
    <w:basedOn w:val="a"/>
    <w:link w:val="aa"/>
    <w:uiPriority w:val="99"/>
    <w:unhideWhenUsed/>
    <w:rsid w:val="00095959"/>
    <w:pPr>
      <w:tabs>
        <w:tab w:val="center" w:pos="4252"/>
        <w:tab w:val="right" w:pos="8504"/>
      </w:tabs>
      <w:snapToGrid w:val="0"/>
    </w:pPr>
  </w:style>
  <w:style w:type="character" w:customStyle="1" w:styleId="aa">
    <w:name w:val="フッター (文字)"/>
    <w:link w:val="a9"/>
    <w:uiPriority w:val="99"/>
    <w:rsid w:val="00095959"/>
    <w:rPr>
      <w:kern w:val="2"/>
      <w:sz w:val="24"/>
    </w:rPr>
  </w:style>
  <w:style w:type="paragraph" w:styleId="ab">
    <w:name w:val="Balloon Text"/>
    <w:basedOn w:val="a"/>
    <w:link w:val="ac"/>
    <w:uiPriority w:val="99"/>
    <w:semiHidden/>
    <w:unhideWhenUsed/>
    <w:rsid w:val="00095959"/>
    <w:rPr>
      <w:rFonts w:ascii="Arial" w:eastAsia="ＭＳ ゴシック" w:hAnsi="Arial"/>
      <w:sz w:val="18"/>
      <w:szCs w:val="18"/>
    </w:rPr>
  </w:style>
  <w:style w:type="character" w:customStyle="1" w:styleId="ac">
    <w:name w:val="吹き出し (文字)"/>
    <w:link w:val="ab"/>
    <w:uiPriority w:val="99"/>
    <w:semiHidden/>
    <w:rsid w:val="00095959"/>
    <w:rPr>
      <w:rFonts w:ascii="Arial" w:eastAsia="ＭＳ ゴシック" w:hAnsi="Arial" w:cs="Times New Roman"/>
      <w:kern w:val="2"/>
      <w:sz w:val="18"/>
      <w:szCs w:val="18"/>
    </w:rPr>
  </w:style>
  <w:style w:type="character" w:styleId="ad">
    <w:name w:val="line number"/>
    <w:basedOn w:val="a0"/>
    <w:uiPriority w:val="99"/>
    <w:semiHidden/>
    <w:unhideWhenUsed/>
    <w:rsid w:val="00C87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3" Type="http://schemas.openxmlformats.org/officeDocument/2006/relationships/mailMergeSource" Target="file:///Y:\&#20381;&#38972;&#32773;&#24773;&#22577;.xls" TargetMode="External"/><Relationship Id="rId2" Type="http://schemas.openxmlformats.org/officeDocument/2006/relationships/mailMergeSource" Target="file:///Y:\&#20381;&#38972;&#32773;&#24773;&#22577;.xls" TargetMode="External"/><Relationship Id="rId1" Type="http://schemas.openxmlformats.org/officeDocument/2006/relationships/attachedTemplate" Target="file:///Y:\0&#26360;&#24335;\0300%20&#35380;&#35359;\0210%20&#9632;&#28310;&#20633;&#26360;&#38754;&#12402;&#12394;&#24418;.dot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AE83DB0303D17643BA2D2C3762499F51" ma:contentTypeVersion="16" ma:contentTypeDescription="新しいドキュメントを作成します。" ma:contentTypeScope="" ma:versionID="c21f05bcedd43eeff7a30b63b195fa8f">
  <xsd:schema xmlns:xsd="http://www.w3.org/2001/XMLSchema" xmlns:xs="http://www.w3.org/2001/XMLSchema" xmlns:p="http://schemas.microsoft.com/office/2006/metadata/properties" xmlns:ns3="98fbf1c9-20f7-4807-a43a-25e406c9887d" xmlns:ns4="7b77476f-eeb4-4f28-8c75-6ac77985616b" targetNamespace="http://schemas.microsoft.com/office/2006/metadata/properties" ma:root="true" ma:fieldsID="37abb7531b222ef6bee6ac4828686c3a" ns3:_="" ns4:_="">
    <xsd:import namespace="98fbf1c9-20f7-4807-a43a-25e406c9887d"/>
    <xsd:import namespace="7b77476f-eeb4-4f28-8c75-6ac77985616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ObjectDetectorVersions" minOccurs="0"/>
                <xsd:element ref="ns4:MediaServiceLocation" minOccurs="0"/>
                <xsd:element ref="ns4:MediaServiceSystemTags"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fbf1c9-20f7-4807-a43a-25e406c9887d" elementFormDefault="qualified">
    <xsd:import namespace="http://schemas.microsoft.com/office/2006/documentManagement/types"/>
    <xsd:import namespace="http://schemas.microsoft.com/office/infopath/2007/PartnerControls"/>
    <xsd:element name="SharedWithUsers" ma:index="8"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description="" ma:internalName="SharedWithDetails" ma:readOnly="true">
      <xsd:simpleType>
        <xsd:restriction base="dms:Note">
          <xsd:maxLength value="255"/>
        </xsd:restriction>
      </xsd:simpleType>
    </xsd:element>
    <xsd:element name="SharingHintHash" ma:index="10" nillable="true" ma:displayName="共有のヒントのハッシュ"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77476f-eeb4-4f28-8c75-6ac77985616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b77476f-eeb4-4f28-8c75-6ac77985616b" xsi:nil="true"/>
  </documentManagement>
</p:properties>
</file>

<file path=customXml/itemProps1.xml><?xml version="1.0" encoding="utf-8"?>
<ds:datastoreItem xmlns:ds="http://schemas.openxmlformats.org/officeDocument/2006/customXml" ds:itemID="{FAED846E-F919-46B4-BD34-C4E72CABC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fbf1c9-20f7-4807-a43a-25e406c9887d"/>
    <ds:schemaRef ds:uri="7b77476f-eeb4-4f28-8c75-6ac7798561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A536C9-93FC-4708-9A29-E7E2BCA39338}">
  <ds:schemaRefs>
    <ds:schemaRef ds:uri="http://schemas.microsoft.com/sharepoint/v3/contenttype/forms"/>
  </ds:schemaRefs>
</ds:datastoreItem>
</file>

<file path=customXml/itemProps3.xml><?xml version="1.0" encoding="utf-8"?>
<ds:datastoreItem xmlns:ds="http://schemas.openxmlformats.org/officeDocument/2006/customXml" ds:itemID="{64FE88A3-2233-4726-997F-7CC6CE1C97BA}">
  <ds:schemaRefs>
    <ds:schemaRef ds:uri="http://schemas.openxmlformats.org/package/2006/metadata/core-properties"/>
    <ds:schemaRef ds:uri="http://www.w3.org/XML/1998/namespace"/>
    <ds:schemaRef ds:uri="http://schemas.microsoft.com/office/2006/documentManagement/types"/>
    <ds:schemaRef ds:uri="7b77476f-eeb4-4f28-8c75-6ac77985616b"/>
    <ds:schemaRef ds:uri="http://schemas.microsoft.com/office/2006/metadata/properties"/>
    <ds:schemaRef ds:uri="http://purl.org/dc/terms/"/>
    <ds:schemaRef ds:uri="http://schemas.microsoft.com/office/infopath/2007/PartnerControls"/>
    <ds:schemaRef ds:uri="98fbf1c9-20f7-4807-a43a-25e406c9887d"/>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0210 ■準備書面ひな形.dotm</Template>
  <TotalTime>10</TotalTime>
  <Pages>3</Pages>
  <Words>718</Words>
  <Characters>718</Characters>
  <Application>Microsoft Office Word</Application>
  <DocSecurity>0</DocSecurity>
  <Lines>239</Lines>
  <Paragraphs>205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準備書面</vt:lpstr>
      <vt:lpstr>平成　年（　）第　　　　　号　　　　　請求事件</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準備書面</dc:title>
  <dc:subject/>
  <dc:creator>Katsura Yamanouchi</dc:creator>
  <cp:keywords/>
  <cp:lastModifiedBy>uhlkatsura</cp:lastModifiedBy>
  <cp:revision>1</cp:revision>
  <cp:lastPrinted>2025-12-22T01:51:00Z</cp:lastPrinted>
  <dcterms:created xsi:type="dcterms:W3CDTF">2025-12-22T01:41:00Z</dcterms:created>
  <dcterms:modified xsi:type="dcterms:W3CDTF">2025-12-22T01:51:00Z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0x010100AE83DB0303D17643BA2D2C3762499F51</vt:lpwstr>
  </property>
</Properties>
</file>